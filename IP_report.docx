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5FC6BA8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16E3F7D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ABB38A" wp14:editId="5F137EA3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A90689" w14:textId="36629B1C" w:rsidR="004B7E44" w:rsidRDefault="00C84F60" w:rsidP="004B7E44">
                                  <w:pPr>
                                    <w:pStyle w:val="Title"/>
                                  </w:pPr>
                                  <w:r>
                                    <w:t>Internet Programming</w:t>
                                  </w:r>
                                </w:p>
                                <w:p w14:paraId="016C765D" w14:textId="77777777" w:rsidR="00BA3E6E" w:rsidRPr="004B7E44" w:rsidRDefault="00BA3E6E" w:rsidP="004B7E4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DABB3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3AA90689" w14:textId="36629B1C" w:rsidR="004B7E44" w:rsidRDefault="00C84F60" w:rsidP="004B7E44">
                            <w:pPr>
                              <w:pStyle w:val="Title"/>
                            </w:pPr>
                            <w:r>
                              <w:t>Internet Programming</w:t>
                            </w:r>
                          </w:p>
                          <w:p w14:paraId="016C765D" w14:textId="77777777" w:rsidR="00BA3E6E" w:rsidRPr="004B7E44" w:rsidRDefault="00BA3E6E" w:rsidP="004B7E4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D868A7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EE1453" wp14:editId="0D8E7737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82E0E3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D7A817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D804243" wp14:editId="2C7AD08B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CA1535" w14:textId="64C497F4" w:rsidR="00724651" w:rsidRPr="004B7E44" w:rsidRDefault="00C84F60" w:rsidP="004B7E44">
                                  <w:pPr>
                                    <w:pStyle w:val="Subtitle"/>
                                  </w:pPr>
                                  <w:r>
                                    <w:t>Tandir – web 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804243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20CA1535" w14:textId="64C497F4" w:rsidR="00724651" w:rsidRPr="004B7E44" w:rsidRDefault="00C84F60" w:rsidP="004B7E44">
                            <w:pPr>
                              <w:pStyle w:val="Subtitle"/>
                            </w:pPr>
                            <w:r>
                              <w:t>Tandir – web app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7B9CA8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EFB61F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E9F33EB" wp14:editId="5E8D5234">
                      <wp:extent cx="4909458" cy="968828"/>
                      <wp:effectExtent l="0" t="0" r="0" b="317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09458" cy="9688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3999EC" w14:textId="5389FE75" w:rsidR="004B7E44" w:rsidRPr="00C84F60" w:rsidRDefault="00C84F60" w:rsidP="004B7E44">
                                  <w:pPr>
                                    <w:pStyle w:val="Heading1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t>Authors: Techieland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tm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6FF3B022" w14:textId="344C6CEE" w:rsidR="00C84F60" w:rsidRDefault="00C84F60" w:rsidP="004B7E44">
                                  <w:pPr>
                                    <w:pStyle w:val="Heading1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C84F60">
                                    <w:rPr>
                                      <w:sz w:val="28"/>
                                      <w:szCs w:val="28"/>
                                    </w:rPr>
                                    <w:t xml:space="preserve">GitHub: </w:t>
                                  </w:r>
                                  <w:hyperlink r:id="rId7" w:history="1">
                                    <w:r w:rsidRPr="00DD1AA0">
                                      <w:rPr>
                                        <w:rStyle w:val="Hyperlink"/>
                                        <w:sz w:val="26"/>
                                        <w:szCs w:val="26"/>
                                      </w:rPr>
                                      <w:t>https://github.com/iuthub/ip-group-project-techieland</w:t>
                                    </w:r>
                                  </w:hyperlink>
                                </w:p>
                                <w:p w14:paraId="47AC5670" w14:textId="2BBAD2AE" w:rsidR="00C84F60" w:rsidRDefault="00C84F60" w:rsidP="004B7E44">
                                  <w:pPr>
                                    <w:pStyle w:val="Heading1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Web-page: </w:t>
                                  </w:r>
                                  <w:hyperlink r:id="rId8" w:history="1">
                                    <w:r w:rsidRPr="00DD1AA0">
                                      <w:rPr>
                                        <w:rStyle w:val="Hyperlink"/>
                                        <w:sz w:val="28"/>
                                        <w:szCs w:val="28"/>
                                      </w:rPr>
                                      <w:t>https://www.tandir-res.uz</w:t>
                                    </w:r>
                                  </w:hyperlink>
                                </w:p>
                                <w:p w14:paraId="55BB888A" w14:textId="77777777" w:rsidR="00C84F60" w:rsidRPr="00C84F60" w:rsidRDefault="00C84F60" w:rsidP="004B7E44">
                                  <w:pPr>
                                    <w:pStyle w:val="Heading1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9F33EB" id="Text Box 6" o:spid="_x0000_s1028" type="#_x0000_t202" style="width:386.55pt;height:7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" filled="f" stroked="f" strokeweight=".5pt">
                      <v:textbox>
                        <w:txbxContent>
                          <w:p w14:paraId="213999EC" w14:textId="5389FE75" w:rsidR="004B7E44" w:rsidRPr="00C84F60" w:rsidRDefault="00C84F60" w:rsidP="004B7E44">
                            <w:pPr>
                              <w:pStyle w:val="Heading1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t>Authors: Techieland</w:t>
                            </w:r>
                            <w:r>
                              <w:rPr>
                                <w:vertAlign w:val="superscript"/>
                              </w:rPr>
                              <w:t>tm</w:t>
                            </w:r>
                            <w:r>
                              <w:t xml:space="preserve"> </w:t>
                            </w:r>
                          </w:p>
                          <w:p w14:paraId="6FF3B022" w14:textId="344C6CEE" w:rsidR="00C84F60" w:rsidRDefault="00C84F60" w:rsidP="004B7E44">
                            <w:pPr>
                              <w:pStyle w:val="Heading1"/>
                              <w:rPr>
                                <w:sz w:val="26"/>
                                <w:szCs w:val="26"/>
                              </w:rPr>
                            </w:pPr>
                            <w:r w:rsidRPr="00C84F60">
                              <w:rPr>
                                <w:sz w:val="28"/>
                                <w:szCs w:val="28"/>
                              </w:rPr>
                              <w:t xml:space="preserve">GitHub: </w:t>
                            </w:r>
                            <w:hyperlink r:id="rId9" w:history="1">
                              <w:r w:rsidRPr="00DD1AA0">
                                <w:rPr>
                                  <w:rStyle w:val="Hyperlink"/>
                                  <w:sz w:val="26"/>
                                  <w:szCs w:val="26"/>
                                </w:rPr>
                                <w:t>https://github.com/iuthub/ip-group-project-techieland</w:t>
                              </w:r>
                            </w:hyperlink>
                          </w:p>
                          <w:p w14:paraId="47AC5670" w14:textId="2BBAD2AE" w:rsidR="00C84F60" w:rsidRDefault="00C84F60" w:rsidP="004B7E44">
                            <w:pPr>
                              <w:pStyle w:val="Heading1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Web-page: </w:t>
                            </w:r>
                            <w:hyperlink r:id="rId10" w:history="1">
                              <w:r w:rsidRPr="00DD1AA0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https://www.tandir-res.uz</w:t>
                              </w:r>
                            </w:hyperlink>
                          </w:p>
                          <w:p w14:paraId="55BB888A" w14:textId="77777777" w:rsidR="00C84F60" w:rsidRPr="00C84F60" w:rsidRDefault="00C84F60" w:rsidP="004B7E44">
                            <w:pPr>
                              <w:pStyle w:val="Heading1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82AA99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D07DAC" wp14:editId="22D8AC68">
                      <wp:extent cx="2524259" cy="1861457"/>
                      <wp:effectExtent l="0" t="0" r="0" b="571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8614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3C9814" w14:textId="0EC30C83" w:rsidR="00C84F60" w:rsidRDefault="00C84F60" w:rsidP="004B7E44">
                                  <w:r>
                                    <w:t>Nuriddinov Jamshidjon</w:t>
                                  </w:r>
                                </w:p>
                                <w:p w14:paraId="6272C973" w14:textId="32AF5554" w:rsidR="004B7E44" w:rsidRDefault="00724651" w:rsidP="004B7E44">
                                  <w:r>
                                    <w:t>Bayramov Sardor</w:t>
                                  </w:r>
                                </w:p>
                                <w:p w14:paraId="0B69431F" w14:textId="69BE6D96" w:rsidR="00C84F60" w:rsidRPr="004B7E44" w:rsidRDefault="00C84F60" w:rsidP="004B7E44">
                                  <w:r>
                                    <w:t>Makhmudov Murod</w:t>
                                  </w:r>
                                </w:p>
                                <w:p w14:paraId="68A72D92" w14:textId="497F142E" w:rsidR="004B7E44" w:rsidRDefault="00724651" w:rsidP="004B7E44">
                                  <w:r>
                                    <w:t>Sadullaev Sobirjon</w:t>
                                  </w:r>
                                </w:p>
                                <w:p w14:paraId="2B361476" w14:textId="3F2F2550" w:rsidR="00C84F60" w:rsidRDefault="00C84F60" w:rsidP="004B7E44">
                                  <w:proofErr w:type="spellStart"/>
                                  <w:r>
                                    <w:t>Sayliev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Fayziddin</w:t>
                                  </w:r>
                                  <w:proofErr w:type="spellEnd"/>
                                </w:p>
                                <w:p w14:paraId="4D27BF44" w14:textId="0EB73D7D" w:rsidR="00724651" w:rsidRPr="004B7E44" w:rsidRDefault="00724651" w:rsidP="00C84F60">
                                  <w:r>
                                    <w:t>Tilavov Asilbek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D07DAC" id="Text Box 7" o:spid="_x0000_s1029" type="#_x0000_t202" style="width:198.75pt;height:14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" filled="f" stroked="f" strokeweight=".5pt">
                      <v:textbox>
                        <w:txbxContent>
                          <w:p w14:paraId="513C9814" w14:textId="0EC30C83" w:rsidR="00C84F60" w:rsidRDefault="00C84F60" w:rsidP="004B7E44">
                            <w:r>
                              <w:t>Nuriddinov Jamshidjon</w:t>
                            </w:r>
                          </w:p>
                          <w:p w14:paraId="6272C973" w14:textId="32AF5554" w:rsidR="004B7E44" w:rsidRDefault="00724651" w:rsidP="004B7E44">
                            <w:r>
                              <w:t xml:space="preserve">Bayramov </w:t>
                            </w:r>
                            <w:proofErr w:type="spellStart"/>
                            <w:r>
                              <w:t>Sardor</w:t>
                            </w:r>
                            <w:proofErr w:type="spellEnd"/>
                          </w:p>
                          <w:p w14:paraId="0B69431F" w14:textId="69BE6D96" w:rsidR="00C84F60" w:rsidRPr="004B7E44" w:rsidRDefault="00C84F60" w:rsidP="004B7E44">
                            <w:proofErr w:type="spellStart"/>
                            <w:r>
                              <w:t>Makhmudov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Murod</w:t>
                            </w:r>
                            <w:proofErr w:type="spellEnd"/>
                          </w:p>
                          <w:p w14:paraId="68A72D92" w14:textId="497F142E" w:rsidR="004B7E44" w:rsidRDefault="00724651" w:rsidP="004B7E44">
                            <w:proofErr w:type="spellStart"/>
                            <w:r>
                              <w:t>Sadullaev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Sobirjon</w:t>
                            </w:r>
                            <w:proofErr w:type="spellEnd"/>
                          </w:p>
                          <w:p w14:paraId="2B361476" w14:textId="3F2F2550" w:rsidR="00C84F60" w:rsidRDefault="00C84F60" w:rsidP="004B7E44">
                            <w:proofErr w:type="spellStart"/>
                            <w:r>
                              <w:t>Sayliev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Fayziddin</w:t>
                            </w:r>
                            <w:proofErr w:type="spellEnd"/>
                          </w:p>
                          <w:p w14:paraId="4D27BF44" w14:textId="0EB73D7D" w:rsidR="00724651" w:rsidRPr="004B7E44" w:rsidRDefault="00724651" w:rsidP="00C84F60">
                            <w:proofErr w:type="spellStart"/>
                            <w:r>
                              <w:t>Tilavov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Asilbek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1C4682" wp14:editId="52B2DC04">
                      <wp:extent cx="2215166" cy="1828800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EF0312" w14:textId="636B79E2" w:rsidR="00C84F60" w:rsidRDefault="00C84F60" w:rsidP="004B7E44">
                                  <w:r>
                                    <w:t>U1810095</w:t>
                                  </w:r>
                                </w:p>
                                <w:p w14:paraId="4C3133C9" w14:textId="2D2FB2A3" w:rsidR="004B7E44" w:rsidRDefault="00724651" w:rsidP="004B7E44">
                                  <w:r>
                                    <w:t>U1810022</w:t>
                                  </w:r>
                                </w:p>
                                <w:p w14:paraId="19E4E166" w14:textId="1F5F1269" w:rsidR="00C84F60" w:rsidRDefault="00C84F60" w:rsidP="004B7E44">
                                  <w:r>
                                    <w:t>U1810049</w:t>
                                  </w:r>
                                </w:p>
                                <w:p w14:paraId="169C9464" w14:textId="1D51F880" w:rsidR="004B7E44" w:rsidRDefault="00724651" w:rsidP="004B7E44">
                                  <w:r>
                                    <w:t>U1810054</w:t>
                                  </w:r>
                                </w:p>
                                <w:p w14:paraId="6CB6FC5F" w14:textId="063F8CCB" w:rsidR="00C84F60" w:rsidRDefault="00C84F60" w:rsidP="004B7E44">
                                  <w:r>
                                    <w:t>U1810008</w:t>
                                  </w:r>
                                </w:p>
                                <w:p w14:paraId="0FF58929" w14:textId="77777777" w:rsidR="00724651" w:rsidRDefault="00724651" w:rsidP="004B7E44">
                                  <w:r>
                                    <w:t>U1810019</w:t>
                                  </w:r>
                                </w:p>
                                <w:p w14:paraId="599BB2A6" w14:textId="52B68CA0" w:rsidR="00724651" w:rsidRPr="004B7E44" w:rsidRDefault="00724651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1C4682" id="Text Box 10" o:spid="_x0000_s1030" type="#_x0000_t202" style="width:174.4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" filled="f" stroked="f" strokeweight=".5pt">
                      <v:textbox>
                        <w:txbxContent>
                          <w:p w14:paraId="60EF0312" w14:textId="636B79E2" w:rsidR="00C84F60" w:rsidRDefault="00C84F60" w:rsidP="004B7E44">
                            <w:r>
                              <w:t>U18100</w:t>
                            </w:r>
                            <w:r>
                              <w:t>95</w:t>
                            </w:r>
                          </w:p>
                          <w:p w14:paraId="4C3133C9" w14:textId="2D2FB2A3" w:rsidR="004B7E44" w:rsidRDefault="00724651" w:rsidP="004B7E44">
                            <w:r>
                              <w:t>U1810022</w:t>
                            </w:r>
                          </w:p>
                          <w:p w14:paraId="19E4E166" w14:textId="1F5F1269" w:rsidR="00C84F60" w:rsidRDefault="00C84F60" w:rsidP="004B7E44">
                            <w:r>
                              <w:t>U18100</w:t>
                            </w:r>
                            <w:r>
                              <w:t>49</w:t>
                            </w:r>
                          </w:p>
                          <w:p w14:paraId="169C9464" w14:textId="1D51F880" w:rsidR="004B7E44" w:rsidRDefault="00724651" w:rsidP="004B7E44">
                            <w:r>
                              <w:t>U1810054</w:t>
                            </w:r>
                          </w:p>
                          <w:p w14:paraId="6CB6FC5F" w14:textId="063F8CCB" w:rsidR="00C84F60" w:rsidRDefault="00C84F60" w:rsidP="004B7E44">
                            <w:r>
                              <w:t>U18100</w:t>
                            </w:r>
                            <w:r>
                              <w:t>08</w:t>
                            </w:r>
                          </w:p>
                          <w:p w14:paraId="0FF58929" w14:textId="77777777" w:rsidR="00724651" w:rsidRDefault="00724651" w:rsidP="004B7E44">
                            <w:r>
                              <w:t>U1810019</w:t>
                            </w:r>
                          </w:p>
                          <w:p w14:paraId="599BB2A6" w14:textId="52B68CA0" w:rsidR="00724651" w:rsidRPr="004B7E44" w:rsidRDefault="00724651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D9B2C08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910808C" wp14:editId="5920332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5662A3" wp14:editId="6412E56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F12E4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14F4EEF9" w14:textId="77777777" w:rsidR="004B7E44" w:rsidRDefault="004B7E44">
      <w:pPr>
        <w:spacing w:after="200"/>
      </w:pPr>
      <w:r>
        <w:br w:type="page"/>
      </w:r>
    </w:p>
    <w:p w14:paraId="1380858D" w14:textId="4FE30634" w:rsidR="004B7E44" w:rsidRDefault="00C84F60" w:rsidP="004B7E44">
      <w:pPr>
        <w:pStyle w:val="Heading2"/>
        <w:spacing w:after="500"/>
      </w:pPr>
      <w:r>
        <w:lastRenderedPageBreak/>
        <w:t>Overview</w:t>
      </w:r>
    </w:p>
    <w:p w14:paraId="44902373" w14:textId="77777777" w:rsidR="00BA3E6E" w:rsidRDefault="00BA3E6E" w:rsidP="00CB6326">
      <w:pPr>
        <w:pStyle w:val="Heading3"/>
        <w:rPr>
          <w:rFonts w:asciiTheme="minorHAnsi" w:eastAsiaTheme="minorEastAsia" w:hAnsiTheme="minorHAnsi" w:cstheme="minorBidi"/>
          <w:i w:val="0"/>
          <w:sz w:val="28"/>
        </w:rPr>
      </w:pPr>
    </w:p>
    <w:p w14:paraId="68ACD994" w14:textId="595173A2" w:rsidR="00CB6326" w:rsidRPr="008D7F26" w:rsidRDefault="004F27C7" w:rsidP="008D7F26">
      <w:pPr>
        <w:pStyle w:val="Heading3"/>
        <w:numPr>
          <w:ilvl w:val="0"/>
          <w:numId w:val="2"/>
        </w:numPr>
        <w:spacing w:after="120"/>
        <w:ind w:left="357" w:hanging="357"/>
        <w:rPr>
          <w:i w:val="0"/>
          <w:sz w:val="28"/>
        </w:rPr>
      </w:pPr>
      <w:r>
        <w:rPr>
          <w:i w:val="0"/>
          <w:sz w:val="28"/>
        </w:rPr>
        <w:t xml:space="preserve">Description of </w:t>
      </w:r>
      <w:r w:rsidR="00DB215E">
        <w:rPr>
          <w:i w:val="0"/>
          <w:sz w:val="28"/>
        </w:rPr>
        <w:t>business and roles</w:t>
      </w:r>
    </w:p>
    <w:p w14:paraId="5E096A03" w14:textId="7C64C8AF" w:rsidR="008D7F26" w:rsidRPr="008D7F26" w:rsidRDefault="009E7B63" w:rsidP="008D7F26">
      <w:pPr>
        <w:pStyle w:val="Heading3"/>
        <w:numPr>
          <w:ilvl w:val="0"/>
          <w:numId w:val="2"/>
        </w:numPr>
        <w:spacing w:after="120"/>
        <w:ind w:left="357" w:hanging="357"/>
        <w:rPr>
          <w:i w:val="0"/>
          <w:sz w:val="28"/>
        </w:rPr>
      </w:pPr>
      <w:r>
        <w:rPr>
          <w:i w:val="0"/>
          <w:sz w:val="28"/>
        </w:rPr>
        <w:t>Functionality and workflow construction</w:t>
      </w:r>
    </w:p>
    <w:p w14:paraId="2A34DDC4" w14:textId="24D35871" w:rsidR="008D7F26" w:rsidRPr="008D7F26" w:rsidRDefault="005D099C" w:rsidP="008D7F26">
      <w:pPr>
        <w:pStyle w:val="Heading3"/>
        <w:numPr>
          <w:ilvl w:val="0"/>
          <w:numId w:val="2"/>
        </w:numPr>
        <w:spacing w:after="120"/>
        <w:ind w:left="357" w:hanging="357"/>
        <w:rPr>
          <w:i w:val="0"/>
          <w:sz w:val="28"/>
        </w:rPr>
      </w:pPr>
      <w:r>
        <w:rPr>
          <w:i w:val="0"/>
          <w:sz w:val="28"/>
        </w:rPr>
        <w:t>Contributions</w:t>
      </w:r>
    </w:p>
    <w:p w14:paraId="492C7887" w14:textId="4320FF74" w:rsidR="008D7F26" w:rsidRDefault="005D099C" w:rsidP="008D7F26">
      <w:pPr>
        <w:pStyle w:val="Heading3"/>
        <w:numPr>
          <w:ilvl w:val="0"/>
          <w:numId w:val="2"/>
        </w:numPr>
        <w:spacing w:after="120"/>
        <w:ind w:left="357" w:hanging="357"/>
        <w:rPr>
          <w:i w:val="0"/>
          <w:sz w:val="28"/>
        </w:rPr>
      </w:pPr>
      <w:r>
        <w:rPr>
          <w:i w:val="0"/>
          <w:sz w:val="28"/>
        </w:rPr>
        <w:t xml:space="preserve">Tools and technics used </w:t>
      </w:r>
    </w:p>
    <w:p w14:paraId="4A18A218" w14:textId="71C3BD2C" w:rsidR="008D7F26" w:rsidRPr="008D7F26" w:rsidRDefault="008D7F26" w:rsidP="005D099C">
      <w:pPr>
        <w:pStyle w:val="Heading3"/>
        <w:spacing w:after="120"/>
        <w:ind w:left="357"/>
        <w:rPr>
          <w:i w:val="0"/>
          <w:sz w:val="28"/>
        </w:rPr>
      </w:pPr>
    </w:p>
    <w:p w14:paraId="2E0F3E66" w14:textId="77777777" w:rsidR="00CB6326" w:rsidRPr="008D7F26" w:rsidRDefault="00CB6326" w:rsidP="00CB6326">
      <w:pPr>
        <w:pStyle w:val="Heading3"/>
        <w:rPr>
          <w:i w:val="0"/>
        </w:rPr>
      </w:pPr>
    </w:p>
    <w:p w14:paraId="19D99411" w14:textId="77777777" w:rsidR="00CB6326" w:rsidRDefault="00CB6326" w:rsidP="00CB6326">
      <w:pPr>
        <w:pStyle w:val="Heading3"/>
      </w:pPr>
    </w:p>
    <w:p w14:paraId="4B120ED1" w14:textId="77777777" w:rsidR="00CB6326" w:rsidRDefault="00CB6326" w:rsidP="00CB6326">
      <w:pPr>
        <w:pStyle w:val="Heading3"/>
      </w:pPr>
    </w:p>
    <w:p w14:paraId="0ECF3C13" w14:textId="77777777" w:rsidR="00CB6326" w:rsidRDefault="00CB6326" w:rsidP="00CB6326">
      <w:pPr>
        <w:pStyle w:val="Heading3"/>
      </w:pPr>
    </w:p>
    <w:p w14:paraId="3F4057B4" w14:textId="77777777" w:rsidR="00CB6326" w:rsidRDefault="00CB6326" w:rsidP="00CB6326">
      <w:pPr>
        <w:pStyle w:val="Heading3"/>
      </w:pPr>
    </w:p>
    <w:p w14:paraId="22717414" w14:textId="77777777" w:rsidR="00CB6326" w:rsidRDefault="00CB6326" w:rsidP="00CB6326">
      <w:pPr>
        <w:pStyle w:val="Heading3"/>
      </w:pPr>
    </w:p>
    <w:p w14:paraId="757ED504" w14:textId="77777777" w:rsidR="00CB6326" w:rsidRDefault="00CB6326" w:rsidP="00CB6326">
      <w:pPr>
        <w:pStyle w:val="Heading3"/>
      </w:pPr>
    </w:p>
    <w:p w14:paraId="1DBEEBAC" w14:textId="77777777" w:rsidR="00CB6326" w:rsidRDefault="00CB6326" w:rsidP="00CB6326">
      <w:pPr>
        <w:pStyle w:val="Heading3"/>
      </w:pPr>
    </w:p>
    <w:p w14:paraId="4063EAA5" w14:textId="77777777" w:rsidR="00CB6326" w:rsidRDefault="00CB6326" w:rsidP="00CB6326">
      <w:pPr>
        <w:pStyle w:val="Heading3"/>
      </w:pPr>
    </w:p>
    <w:p w14:paraId="542D8884" w14:textId="77777777" w:rsidR="00CB6326" w:rsidRDefault="00CB6326" w:rsidP="00CB6326">
      <w:pPr>
        <w:pStyle w:val="Heading3"/>
      </w:pPr>
    </w:p>
    <w:p w14:paraId="71DB2237" w14:textId="77777777" w:rsidR="00CB6326" w:rsidRDefault="00CB6326" w:rsidP="00CB6326">
      <w:pPr>
        <w:pStyle w:val="Heading3"/>
      </w:pPr>
    </w:p>
    <w:p w14:paraId="7EBC9841" w14:textId="77777777" w:rsidR="00CB6326" w:rsidRDefault="00CB6326" w:rsidP="00CB6326">
      <w:pPr>
        <w:pStyle w:val="Heading3"/>
      </w:pPr>
    </w:p>
    <w:p w14:paraId="2429F49E" w14:textId="77777777" w:rsidR="00CB6326" w:rsidRDefault="00CB6326" w:rsidP="00CB6326">
      <w:pPr>
        <w:pStyle w:val="Heading3"/>
      </w:pPr>
    </w:p>
    <w:p w14:paraId="789A26BD" w14:textId="77777777" w:rsidR="00CB6326" w:rsidRDefault="00CB6326" w:rsidP="00CB6326">
      <w:pPr>
        <w:pStyle w:val="Heading3"/>
      </w:pPr>
    </w:p>
    <w:p w14:paraId="4CCD1C97" w14:textId="77777777" w:rsidR="00CB6326" w:rsidRDefault="00CB6326" w:rsidP="00CB6326">
      <w:pPr>
        <w:pStyle w:val="Heading3"/>
      </w:pPr>
    </w:p>
    <w:p w14:paraId="73CEB77A" w14:textId="77777777" w:rsidR="00CB6326" w:rsidRDefault="00CB6326" w:rsidP="00CB6326">
      <w:pPr>
        <w:pStyle w:val="Heading3"/>
      </w:pPr>
    </w:p>
    <w:p w14:paraId="5C61AF5E" w14:textId="77777777" w:rsidR="00CB6326" w:rsidRDefault="00CB6326" w:rsidP="00CB6326">
      <w:pPr>
        <w:pStyle w:val="Heading3"/>
      </w:pPr>
    </w:p>
    <w:p w14:paraId="2A91804B" w14:textId="77777777" w:rsidR="00CB6326" w:rsidRDefault="00CB6326" w:rsidP="00CB6326">
      <w:pPr>
        <w:pStyle w:val="Heading3"/>
      </w:pPr>
    </w:p>
    <w:p w14:paraId="2AF37A3D" w14:textId="77777777" w:rsidR="00CB6326" w:rsidRDefault="00CB6326" w:rsidP="00CB6326">
      <w:pPr>
        <w:pStyle w:val="Heading3"/>
      </w:pPr>
    </w:p>
    <w:p w14:paraId="59A54A74" w14:textId="77777777" w:rsidR="00CB6326" w:rsidRDefault="00CB6326" w:rsidP="00CB6326">
      <w:pPr>
        <w:pStyle w:val="Heading3"/>
      </w:pPr>
    </w:p>
    <w:p w14:paraId="35262B3E" w14:textId="77777777" w:rsidR="00CB6326" w:rsidRDefault="00CB6326" w:rsidP="00CB6326">
      <w:pPr>
        <w:pStyle w:val="Heading3"/>
      </w:pPr>
    </w:p>
    <w:p w14:paraId="1455C0F8" w14:textId="77777777" w:rsidR="00B01B0E" w:rsidRDefault="00B01B0E" w:rsidP="00CB6326">
      <w:pPr>
        <w:pStyle w:val="Heading3"/>
      </w:pPr>
    </w:p>
    <w:p w14:paraId="38D89C99" w14:textId="77777777" w:rsidR="00B01B0E" w:rsidRDefault="00B01B0E" w:rsidP="00CB6326">
      <w:pPr>
        <w:pStyle w:val="Heading3"/>
      </w:pPr>
    </w:p>
    <w:p w14:paraId="68FC5D64" w14:textId="77777777" w:rsidR="00B01B0E" w:rsidRDefault="00B01B0E" w:rsidP="00CB6326">
      <w:pPr>
        <w:pStyle w:val="Heading3"/>
      </w:pPr>
    </w:p>
    <w:p w14:paraId="3497ADEE" w14:textId="77777777" w:rsidR="00B01B0E" w:rsidRDefault="00B01B0E" w:rsidP="00CB6326">
      <w:pPr>
        <w:pStyle w:val="Heading3"/>
      </w:pPr>
    </w:p>
    <w:p w14:paraId="39F84CD1" w14:textId="77777777" w:rsidR="00CB6326" w:rsidRDefault="00CB6326" w:rsidP="00CB6326">
      <w:pPr>
        <w:pStyle w:val="Heading3"/>
      </w:pPr>
    </w:p>
    <w:p w14:paraId="05A7C11A" w14:textId="77777777" w:rsidR="00CB6326" w:rsidRDefault="00CB6326" w:rsidP="00CB6326">
      <w:pPr>
        <w:pStyle w:val="Heading3"/>
      </w:pPr>
    </w:p>
    <w:p w14:paraId="0FA7A763" w14:textId="45E6B170" w:rsidR="008D7F26" w:rsidRDefault="008D7F26" w:rsidP="00CB6326">
      <w:pPr>
        <w:pStyle w:val="Heading3"/>
      </w:pPr>
      <w:r>
        <w:t>Access to</w:t>
      </w:r>
      <w:r w:rsidR="005D099C">
        <w:t xml:space="preserve"> </w:t>
      </w:r>
      <w:hyperlink r:id="rId12" w:history="1">
        <w:r w:rsidR="005D099C" w:rsidRPr="00DD1AA0">
          <w:rPr>
            <w:rStyle w:val="Hyperlink"/>
          </w:rPr>
          <w:t>www.tandir-res.uz</w:t>
        </w:r>
      </w:hyperlink>
      <w:r w:rsidR="005D099C">
        <w:t xml:space="preserve"> </w:t>
      </w:r>
      <w:r>
        <w:t>:</w:t>
      </w:r>
    </w:p>
    <w:p w14:paraId="37896062" w14:textId="03C61C0C" w:rsidR="008D7F26" w:rsidRDefault="008D7F26" w:rsidP="005D099C">
      <w:pPr>
        <w:pStyle w:val="Heading3"/>
      </w:pPr>
      <w:r>
        <w:t>Login</w:t>
      </w:r>
      <w:r w:rsidR="005D099C">
        <w:t xml:space="preserve"> as administrator:</w:t>
      </w:r>
    </w:p>
    <w:p w14:paraId="2C4361E0" w14:textId="32B1EC09" w:rsidR="008D7F26" w:rsidRPr="00E20376" w:rsidRDefault="008D7F26" w:rsidP="008D7F26">
      <w:pPr>
        <w:pStyle w:val="Heading3"/>
        <w:ind w:left="720"/>
        <w:rPr>
          <w:color w:val="161718" w:themeColor="text1"/>
        </w:rPr>
      </w:pPr>
      <w:r>
        <w:t>Username:</w:t>
      </w:r>
      <w:r w:rsidR="0096731B">
        <w:tab/>
      </w:r>
      <w:r w:rsidR="005D099C">
        <w:t>admin</w:t>
      </w:r>
      <w:r w:rsidR="0096731B" w:rsidRPr="0096731B">
        <w:t xml:space="preserve"> </w:t>
      </w:r>
      <w:r w:rsidR="0096731B" w:rsidRPr="00E20376">
        <w:rPr>
          <w:color w:val="161718" w:themeColor="text1"/>
        </w:rPr>
        <w:t xml:space="preserve"> </w:t>
      </w:r>
    </w:p>
    <w:p w14:paraId="3A21FCA4" w14:textId="5F9D3A21" w:rsidR="00BA3E6E" w:rsidRDefault="008D7F26" w:rsidP="005D099C">
      <w:pPr>
        <w:pStyle w:val="Heading3"/>
        <w:ind w:left="720"/>
      </w:pPr>
      <w:r>
        <w:t>Password:</w:t>
      </w:r>
      <w:r w:rsidR="0096731B">
        <w:tab/>
      </w:r>
      <w:r w:rsidR="00DF6129">
        <w:t>admin123</w:t>
      </w:r>
    </w:p>
    <w:p w14:paraId="5E6E3CFF" w14:textId="77777777" w:rsidR="005D099C" w:rsidRPr="008D7F26" w:rsidRDefault="005D099C" w:rsidP="004B7E44">
      <w:bookmarkStart w:id="0" w:name="_GoBack"/>
      <w:bookmarkEnd w:id="0"/>
    </w:p>
    <w:p w14:paraId="44E5EE54" w14:textId="77777777" w:rsidR="00BA3E6E" w:rsidRDefault="00BA3E6E" w:rsidP="004B7E44"/>
    <w:p w14:paraId="43F4E2AF" w14:textId="0775001C" w:rsidR="00DB215E" w:rsidRDefault="005D099C" w:rsidP="00DB215E">
      <w:pPr>
        <w:pStyle w:val="Heading2"/>
        <w:spacing w:after="500"/>
      </w:pPr>
      <w:r>
        <w:lastRenderedPageBreak/>
        <w:t>Description of business and roles</w:t>
      </w:r>
    </w:p>
    <w:p w14:paraId="5A61DA39" w14:textId="5E27EF9C" w:rsidR="00964F49" w:rsidRPr="00964F49" w:rsidRDefault="00F45F50" w:rsidP="00964F49">
      <w:pPr>
        <w:pStyle w:val="Heading2"/>
        <w:rPr>
          <w:sz w:val="40"/>
          <w:szCs w:val="40"/>
        </w:rPr>
      </w:pPr>
      <w:r w:rsidRPr="00964F49">
        <w:rPr>
          <w:sz w:val="40"/>
          <w:szCs w:val="40"/>
        </w:rPr>
        <w:t>“Tandir” is a restaurant of national food</w:t>
      </w:r>
      <w:r w:rsidR="00696BB4">
        <w:rPr>
          <w:sz w:val="40"/>
          <w:szCs w:val="40"/>
        </w:rPr>
        <w:t>s</w:t>
      </w:r>
      <w:r w:rsidR="00674962">
        <w:rPr>
          <w:sz w:val="40"/>
          <w:szCs w:val="40"/>
        </w:rPr>
        <w:t>.</w:t>
      </w:r>
    </w:p>
    <w:p w14:paraId="4CB35D68" w14:textId="7C40BB64" w:rsidR="00964F49" w:rsidRDefault="00964F49" w:rsidP="00964F49">
      <w:pPr>
        <w:tabs>
          <w:tab w:val="left" w:pos="8966"/>
        </w:tabs>
        <w:rPr>
          <w:color w:val="auto"/>
        </w:rPr>
      </w:pPr>
      <w:r>
        <w:rPr>
          <w:color w:val="auto"/>
        </w:rPr>
        <w:tab/>
      </w:r>
    </w:p>
    <w:p w14:paraId="33BA6451" w14:textId="52471528" w:rsidR="00F45F50" w:rsidRPr="00964F49" w:rsidRDefault="00F45F50" w:rsidP="00964F49">
      <w:pPr>
        <w:rPr>
          <w:color w:val="auto"/>
        </w:rPr>
      </w:pPr>
      <w:r w:rsidRPr="00964F49">
        <w:rPr>
          <w:color w:val="auto"/>
        </w:rPr>
        <w:t>Target market is people older than 20 and have their status.</w:t>
      </w:r>
    </w:p>
    <w:p w14:paraId="3DD12E59" w14:textId="275C26C6" w:rsidR="00964F49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>They don’t have enough time to call and wait for a dispatch to answer.</w:t>
      </w:r>
    </w:p>
    <w:p w14:paraId="3556F820" w14:textId="6C773F8F" w:rsidR="005D099C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 xml:space="preserve">They can just visit our web-page, reserve a table, pre-order some food for a party and receive confirmation latter. </w:t>
      </w:r>
      <w:r w:rsidR="00F45F50" w:rsidRPr="00964F49">
        <w:rPr>
          <w:color w:val="auto"/>
        </w:rPr>
        <w:t xml:space="preserve"> </w:t>
      </w:r>
    </w:p>
    <w:p w14:paraId="0A6D498F" w14:textId="6340E0F6" w:rsidR="007C4523" w:rsidRDefault="007C4523" w:rsidP="007C4523">
      <w:pPr>
        <w:pStyle w:val="Heading2"/>
        <w:spacing w:after="120"/>
        <w:rPr>
          <w:b w:val="0"/>
          <w:color w:val="161718" w:themeColor="text1"/>
          <w:sz w:val="28"/>
          <w:szCs w:val="28"/>
        </w:rPr>
      </w:pPr>
    </w:p>
    <w:p w14:paraId="4B032E06" w14:textId="10B2E8CD" w:rsidR="00964F49" w:rsidRPr="00964F49" w:rsidRDefault="00964F49" w:rsidP="00964F49">
      <w:pPr>
        <w:rPr>
          <w:color w:val="auto"/>
        </w:rPr>
      </w:pPr>
      <w:r w:rsidRPr="00964F49">
        <w:rPr>
          <w:color w:val="auto"/>
        </w:rPr>
        <w:t>Benefits of web-page for clients:</w:t>
      </w:r>
    </w:p>
    <w:p w14:paraId="0CA121EF" w14:textId="5F9184BA" w:rsidR="00964F49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>Any time they can reserve a table if it is available</w:t>
      </w:r>
    </w:p>
    <w:p w14:paraId="1C2A3276" w14:textId="35951104" w:rsidR="00964F49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>Can nearly know how much will cost the party by pre-ordering foods</w:t>
      </w:r>
    </w:p>
    <w:p w14:paraId="5209072E" w14:textId="23B93AC2" w:rsidR="00964F49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>Don’t waste time on waiting dispatch to answer</w:t>
      </w:r>
    </w:p>
    <w:p w14:paraId="35B8F888" w14:textId="4C64606E" w:rsidR="00964F49" w:rsidRPr="00964F49" w:rsidRDefault="00964F49" w:rsidP="00964F49">
      <w:pPr>
        <w:pStyle w:val="ListParagraph"/>
        <w:numPr>
          <w:ilvl w:val="0"/>
          <w:numId w:val="3"/>
        </w:numPr>
        <w:rPr>
          <w:color w:val="auto"/>
        </w:rPr>
      </w:pPr>
      <w:r w:rsidRPr="00964F49">
        <w:rPr>
          <w:color w:val="auto"/>
        </w:rPr>
        <w:t>Will know what expect from restaurant in terms of menu</w:t>
      </w:r>
    </w:p>
    <w:p w14:paraId="14F00F25" w14:textId="77777777" w:rsidR="00964F49" w:rsidRDefault="00964F49" w:rsidP="00964F49">
      <w:pPr>
        <w:pStyle w:val="Heading2"/>
        <w:spacing w:after="120"/>
        <w:rPr>
          <w:b w:val="0"/>
          <w:color w:val="161718" w:themeColor="text1"/>
          <w:sz w:val="28"/>
          <w:szCs w:val="28"/>
        </w:rPr>
      </w:pPr>
    </w:p>
    <w:p w14:paraId="1EAFE151" w14:textId="53736DB8" w:rsidR="00964F49" w:rsidRDefault="00964F49" w:rsidP="00744C0E">
      <w:pPr>
        <w:rPr>
          <w:color w:val="auto"/>
        </w:rPr>
      </w:pPr>
      <w:r w:rsidRPr="00964F49">
        <w:rPr>
          <w:color w:val="auto"/>
        </w:rPr>
        <w:t xml:space="preserve">Benefits of web-page for </w:t>
      </w:r>
      <w:r>
        <w:rPr>
          <w:color w:val="auto"/>
        </w:rPr>
        <w:t>restaurant</w:t>
      </w:r>
      <w:r w:rsidRPr="00964F49">
        <w:rPr>
          <w:color w:val="auto"/>
        </w:rPr>
        <w:t>:</w:t>
      </w:r>
    </w:p>
    <w:p w14:paraId="0E450277" w14:textId="639FEF2E" w:rsidR="00744C0E" w:rsidRDefault="00744C0E" w:rsidP="00744C0E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Automation of a business</w:t>
      </w:r>
    </w:p>
    <w:p w14:paraId="09A7AABB" w14:textId="7057909E" w:rsidR="00744C0E" w:rsidRDefault="005C65FC" w:rsidP="00744C0E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Brand recognition</w:t>
      </w:r>
    </w:p>
    <w:p w14:paraId="6A54034B" w14:textId="511C8F47" w:rsidR="005C65FC" w:rsidRDefault="005C65FC" w:rsidP="00744C0E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Growth of client base </w:t>
      </w:r>
    </w:p>
    <w:p w14:paraId="4FB17ECC" w14:textId="19C30D47" w:rsidR="005C65FC" w:rsidRDefault="005C65FC" w:rsidP="00744C0E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Controlling and monitoring business </w:t>
      </w:r>
    </w:p>
    <w:p w14:paraId="6AE11C41" w14:textId="2E5F8391" w:rsidR="005C65FC" w:rsidRDefault="005C65FC" w:rsidP="00696BB4">
      <w:pPr>
        <w:pStyle w:val="ListParagraph"/>
        <w:rPr>
          <w:color w:val="auto"/>
        </w:rPr>
      </w:pPr>
    </w:p>
    <w:p w14:paraId="09C29D9B" w14:textId="56134857" w:rsidR="00696BB4" w:rsidRDefault="00696BB4" w:rsidP="00696BB4">
      <w:pPr>
        <w:rPr>
          <w:color w:val="auto"/>
        </w:rPr>
      </w:pPr>
      <w:r>
        <w:rPr>
          <w:color w:val="auto"/>
        </w:rPr>
        <w:t>Roles:</w:t>
      </w:r>
    </w:p>
    <w:p w14:paraId="3CCB078C" w14:textId="75160949" w:rsidR="00696BB4" w:rsidRDefault="00696BB4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Owner </w:t>
      </w:r>
      <w:r w:rsidR="007D09E0">
        <w:rPr>
          <w:color w:val="auto"/>
        </w:rPr>
        <w:t>–</w:t>
      </w:r>
      <w:r>
        <w:rPr>
          <w:color w:val="auto"/>
        </w:rPr>
        <w:t xml:space="preserve"> </w:t>
      </w:r>
      <w:r w:rsidR="007D09E0">
        <w:rPr>
          <w:color w:val="auto"/>
        </w:rPr>
        <w:t xml:space="preserve">controls and monitors all business processes </w:t>
      </w:r>
    </w:p>
    <w:p w14:paraId="696F2A8E" w14:textId="3071C5BF" w:rsidR="007D09E0" w:rsidRDefault="007D09E0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Manager or Hall manager – control workflow of restaurant and staves</w:t>
      </w:r>
    </w:p>
    <w:p w14:paraId="17BC0C40" w14:textId="7F854B06" w:rsidR="007D09E0" w:rsidRDefault="007D09E0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Accountant – works with numbers </w:t>
      </w:r>
    </w:p>
    <w:p w14:paraId="379C315F" w14:textId="01976E22" w:rsidR="004A1F3C" w:rsidRDefault="006E7C1A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Chef – controls kitchen workflow</w:t>
      </w:r>
    </w:p>
    <w:p w14:paraId="2968AD73" w14:textId="4C7C7801" w:rsidR="006E7C1A" w:rsidRDefault="006E7C1A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Cooker – cooks ordered food</w:t>
      </w:r>
    </w:p>
    <w:p w14:paraId="5E149E6B" w14:textId="764C4449" w:rsidR="006E7C1A" w:rsidRDefault="006E7C1A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Waiter – serves clients</w:t>
      </w:r>
    </w:p>
    <w:p w14:paraId="66E4A086" w14:textId="71A0D2FC" w:rsidR="005A0220" w:rsidRDefault="006E7C1A" w:rsidP="00696BB4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t>Site admin or editor – controls web-site content and maintenance</w:t>
      </w:r>
    </w:p>
    <w:p w14:paraId="41CB01E9" w14:textId="77777777" w:rsidR="005A0220" w:rsidRDefault="005A0220">
      <w:pPr>
        <w:spacing w:after="200"/>
        <w:rPr>
          <w:color w:val="auto"/>
        </w:rPr>
      </w:pPr>
      <w:r>
        <w:rPr>
          <w:color w:val="auto"/>
        </w:rPr>
        <w:br w:type="page"/>
      </w:r>
    </w:p>
    <w:p w14:paraId="3905BB5D" w14:textId="77777777" w:rsidR="009E7B63" w:rsidRPr="008D7F26" w:rsidRDefault="009E7B63" w:rsidP="009E7B63">
      <w:pPr>
        <w:pStyle w:val="Heading2"/>
      </w:pPr>
      <w:r>
        <w:lastRenderedPageBreak/>
        <w:t>Functionality and workflow construction</w:t>
      </w:r>
    </w:p>
    <w:p w14:paraId="7DBEBE7A" w14:textId="61A32B64" w:rsidR="00725F4A" w:rsidRDefault="007C639E" w:rsidP="00725F4A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Home page</w:t>
      </w:r>
    </w:p>
    <w:p w14:paraId="4BC48B0C" w14:textId="2EEC9509" w:rsidR="007C639E" w:rsidRDefault="007C639E" w:rsidP="007C639E">
      <w:pPr>
        <w:rPr>
          <w:color w:val="auto"/>
        </w:rPr>
      </w:pPr>
      <w:r>
        <w:rPr>
          <w:noProof/>
        </w:rPr>
        <w:drawing>
          <wp:inline distT="0" distB="0" distL="0" distR="0" wp14:anchorId="39CEDE6B" wp14:editId="7EB633C2">
            <wp:extent cx="6309360" cy="30734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2391" w14:textId="390E599A" w:rsidR="007C639E" w:rsidRDefault="007C639E" w:rsidP="007C639E">
      <w:pPr>
        <w:rPr>
          <w:color w:val="auto"/>
        </w:rPr>
      </w:pPr>
    </w:p>
    <w:p w14:paraId="76904062" w14:textId="2AD2BE6F" w:rsidR="007C639E" w:rsidRDefault="007C639E" w:rsidP="007C639E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“Order now” clicked -</w:t>
      </w:r>
      <w:proofErr w:type="gramStart"/>
      <w:r>
        <w:rPr>
          <w:color w:val="auto"/>
        </w:rPr>
        <w:t>&gt;</w:t>
      </w:r>
      <w:r w:rsidR="00F95FD5">
        <w:rPr>
          <w:color w:val="auto"/>
        </w:rPr>
        <w:t xml:space="preserve">  “</w:t>
      </w:r>
      <w:proofErr w:type="gramEnd"/>
      <w:r w:rsidR="00F95FD5">
        <w:rPr>
          <w:color w:val="auto"/>
        </w:rPr>
        <w:t>s</w:t>
      </w:r>
      <w:r>
        <w:rPr>
          <w:color w:val="auto"/>
        </w:rPr>
        <w:t>ervices</w:t>
      </w:r>
      <w:r w:rsidR="00F95FD5">
        <w:rPr>
          <w:color w:val="auto"/>
        </w:rPr>
        <w:t xml:space="preserve"> #order” section opened</w:t>
      </w:r>
    </w:p>
    <w:p w14:paraId="4BB7E4E5" w14:textId="6D0624A7" w:rsidR="00F95FD5" w:rsidRDefault="00FD20C1" w:rsidP="007C639E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38C7546" wp14:editId="45FF44FB">
            <wp:extent cx="629602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8043" w14:textId="47EF70EB" w:rsidR="00F95FD5" w:rsidRDefault="00F95FD5" w:rsidP="007C639E">
      <w:pPr>
        <w:rPr>
          <w:color w:val="auto"/>
        </w:rPr>
      </w:pPr>
    </w:p>
    <w:p w14:paraId="47CBB466" w14:textId="6CD47C67" w:rsidR="00F95FD5" w:rsidRDefault="00F95FD5" w:rsidP="007C639E">
      <w:pPr>
        <w:rPr>
          <w:color w:val="auto"/>
        </w:rPr>
      </w:pPr>
    </w:p>
    <w:p w14:paraId="2EB562F8" w14:textId="46CC8D5C" w:rsidR="00F95FD5" w:rsidRDefault="00F95FD5" w:rsidP="007C639E">
      <w:pPr>
        <w:rPr>
          <w:color w:val="auto"/>
        </w:rPr>
      </w:pPr>
    </w:p>
    <w:p w14:paraId="3057CE7A" w14:textId="3398DFCF" w:rsidR="00FB760B" w:rsidRDefault="00FB760B" w:rsidP="007C639E">
      <w:pPr>
        <w:rPr>
          <w:color w:val="auto"/>
        </w:rPr>
      </w:pPr>
    </w:p>
    <w:p w14:paraId="0ACED89A" w14:textId="3C583B9A" w:rsidR="00FB760B" w:rsidRDefault="00FB760B" w:rsidP="007C639E">
      <w:pPr>
        <w:rPr>
          <w:color w:val="auto"/>
        </w:rPr>
      </w:pPr>
    </w:p>
    <w:p w14:paraId="1FF34A81" w14:textId="537DFC3F" w:rsidR="00FB760B" w:rsidRDefault="00FB760B" w:rsidP="007C639E">
      <w:pPr>
        <w:rPr>
          <w:color w:val="auto"/>
        </w:rPr>
      </w:pPr>
    </w:p>
    <w:p w14:paraId="2342DE5F" w14:textId="5759A20D" w:rsidR="00FB760B" w:rsidRDefault="00FB760B" w:rsidP="007C639E">
      <w:pPr>
        <w:rPr>
          <w:color w:val="auto"/>
        </w:rPr>
      </w:pPr>
    </w:p>
    <w:p w14:paraId="24AAA7C3" w14:textId="77777777" w:rsidR="00FB760B" w:rsidRDefault="00FB760B" w:rsidP="007C639E">
      <w:pPr>
        <w:rPr>
          <w:color w:val="auto"/>
        </w:rPr>
      </w:pPr>
    </w:p>
    <w:p w14:paraId="1CBFA96E" w14:textId="7FD39EEC" w:rsidR="00F95FD5" w:rsidRDefault="00F95FD5" w:rsidP="007C639E">
      <w:pPr>
        <w:rPr>
          <w:color w:val="auto"/>
        </w:rPr>
      </w:pPr>
    </w:p>
    <w:p w14:paraId="7484CC40" w14:textId="4A89CD7F" w:rsidR="00F95FD5" w:rsidRDefault="00F95FD5" w:rsidP="00F95FD5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After form is filled and “Submit” button clicked -&gt; services </w:t>
      </w:r>
      <w:r w:rsidR="00E74DD8">
        <w:rPr>
          <w:color w:val="auto"/>
        </w:rPr>
        <w:t>#foods</w:t>
      </w:r>
    </w:p>
    <w:p w14:paraId="239D5309" w14:textId="31C2C6D4" w:rsidR="00E74DD8" w:rsidRDefault="00E74DD8" w:rsidP="00E74DD8">
      <w:pPr>
        <w:rPr>
          <w:color w:val="auto"/>
        </w:rPr>
      </w:pPr>
      <w:r>
        <w:rPr>
          <w:noProof/>
        </w:rPr>
        <w:drawing>
          <wp:inline distT="0" distB="0" distL="0" distR="0" wp14:anchorId="110CFDB0" wp14:editId="5045267B">
            <wp:extent cx="6309360" cy="2915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7CE7" w14:textId="77777777" w:rsidR="00E74DD8" w:rsidRDefault="00E74DD8" w:rsidP="00E74DD8">
      <w:pPr>
        <w:rPr>
          <w:color w:val="auto"/>
        </w:rPr>
      </w:pPr>
      <w:r>
        <w:rPr>
          <w:color w:val="auto"/>
        </w:rPr>
        <w:t>Result of that forms is sent to the admin-side to approve reservation</w:t>
      </w:r>
    </w:p>
    <w:p w14:paraId="0F0E13C5" w14:textId="27DC5EF8" w:rsidR="00E74DD8" w:rsidRDefault="00E74DD8" w:rsidP="00E74DD8">
      <w:pPr>
        <w:rPr>
          <w:color w:val="auto"/>
        </w:rPr>
      </w:pPr>
      <w:r>
        <w:rPr>
          <w:color w:val="auto"/>
        </w:rPr>
        <w:t>.</w:t>
      </w:r>
    </w:p>
    <w:p w14:paraId="17388669" w14:textId="3ADA354A" w:rsidR="00E74DD8" w:rsidRPr="00E74DD8" w:rsidRDefault="00E74DD8" w:rsidP="00E74DD8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If clients want, they can pre-order foods for a party and anything will be ready to their arrival </w:t>
      </w:r>
    </w:p>
    <w:p w14:paraId="2C450E7E" w14:textId="0E314389" w:rsidR="00E74DD8" w:rsidRDefault="00E74DD8" w:rsidP="00E74DD8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CC8EB2" wp14:editId="64B0880C">
            <wp:simplePos x="729343" y="4942114"/>
            <wp:positionH relativeFrom="column">
              <wp:align>left</wp:align>
            </wp:positionH>
            <wp:positionV relativeFrom="paragraph">
              <wp:align>top</wp:align>
            </wp:positionV>
            <wp:extent cx="6309360" cy="3046095"/>
            <wp:effectExtent l="0" t="0" r="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</w:rPr>
        <w:br w:type="textWrapping" w:clear="all"/>
      </w:r>
    </w:p>
    <w:p w14:paraId="12F88DAE" w14:textId="3B3FB0A4" w:rsidR="00E74DD8" w:rsidRDefault="00E74DD8" w:rsidP="00E74DD8">
      <w:pPr>
        <w:rPr>
          <w:color w:val="auto"/>
        </w:rPr>
      </w:pPr>
    </w:p>
    <w:p w14:paraId="6DBA0E96" w14:textId="77777777" w:rsidR="00FD20C1" w:rsidRDefault="00FD20C1">
      <w:pPr>
        <w:spacing w:after="200"/>
        <w:rPr>
          <w:color w:val="auto"/>
        </w:rPr>
      </w:pPr>
    </w:p>
    <w:p w14:paraId="20672435" w14:textId="2F43DF27" w:rsidR="00FD20C1" w:rsidRPr="007C47C6" w:rsidRDefault="007C47C6" w:rsidP="007C47C6">
      <w:pPr>
        <w:pStyle w:val="ListParagraph"/>
        <w:numPr>
          <w:ilvl w:val="0"/>
          <w:numId w:val="5"/>
        </w:numPr>
        <w:spacing w:after="200"/>
        <w:rPr>
          <w:color w:val="auto"/>
        </w:rPr>
      </w:pPr>
      <w:r>
        <w:rPr>
          <w:color w:val="auto"/>
        </w:rPr>
        <w:lastRenderedPageBreak/>
        <w:t xml:space="preserve">When dishes picked pop-up animation is opened via JS </w:t>
      </w:r>
    </w:p>
    <w:p w14:paraId="20D59124" w14:textId="3C2DE71F" w:rsidR="00FD20C1" w:rsidRDefault="00FD20C1" w:rsidP="00FD20C1">
      <w:pPr>
        <w:spacing w:after="200"/>
        <w:rPr>
          <w:color w:val="auto"/>
        </w:rPr>
      </w:pPr>
    </w:p>
    <w:p w14:paraId="48087052" w14:textId="59D494A3" w:rsidR="00FD20C1" w:rsidRDefault="00FD20C1" w:rsidP="00FD20C1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3849378D" wp14:editId="14A1D596">
            <wp:extent cx="6309360" cy="3020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79BC" w14:textId="49BD6579" w:rsidR="007C47C6" w:rsidRDefault="007C47C6" w:rsidP="0084717A">
      <w:pPr>
        <w:spacing w:after="200"/>
        <w:rPr>
          <w:color w:val="auto"/>
        </w:rPr>
      </w:pPr>
    </w:p>
    <w:p w14:paraId="41EF6430" w14:textId="63CF9647" w:rsidR="0084717A" w:rsidRPr="0084717A" w:rsidRDefault="00EC71BC" w:rsidP="0084717A">
      <w:pPr>
        <w:pStyle w:val="ListParagraph"/>
        <w:numPr>
          <w:ilvl w:val="0"/>
          <w:numId w:val="5"/>
        </w:numPr>
        <w:spacing w:after="200"/>
        <w:rPr>
          <w:color w:val="auto"/>
        </w:rPr>
      </w:pPr>
      <w:r>
        <w:rPr>
          <w:color w:val="auto"/>
        </w:rPr>
        <w:t xml:space="preserve">List of chosen products </w:t>
      </w:r>
      <w:r w:rsidR="0004251F">
        <w:rPr>
          <w:color w:val="auto"/>
        </w:rPr>
        <w:t xml:space="preserve">and total price </w:t>
      </w:r>
      <w:r>
        <w:rPr>
          <w:color w:val="auto"/>
        </w:rPr>
        <w:t>is written under foods</w:t>
      </w:r>
      <w:r w:rsidR="0004251F">
        <w:rPr>
          <w:color w:val="auto"/>
        </w:rPr>
        <w:t xml:space="preserve"> </w:t>
      </w:r>
      <w:r>
        <w:rPr>
          <w:color w:val="auto"/>
        </w:rPr>
        <w:t xml:space="preserve"> </w:t>
      </w:r>
    </w:p>
    <w:p w14:paraId="74A98E70" w14:textId="0AFD5048" w:rsidR="00FD20C1" w:rsidRDefault="0084717A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39D48F28" wp14:editId="446DBB98">
            <wp:extent cx="630936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6462" w14:textId="77777777" w:rsidR="00FD20C1" w:rsidRDefault="00FD20C1">
      <w:pPr>
        <w:spacing w:after="200"/>
        <w:rPr>
          <w:color w:val="auto"/>
        </w:rPr>
      </w:pPr>
      <w:r>
        <w:rPr>
          <w:color w:val="auto"/>
        </w:rPr>
        <w:br w:type="page"/>
      </w:r>
    </w:p>
    <w:p w14:paraId="0361DEE4" w14:textId="77777777" w:rsidR="0004251F" w:rsidRPr="0004251F" w:rsidRDefault="0004251F" w:rsidP="0004251F">
      <w:pPr>
        <w:pStyle w:val="ListParagraph"/>
        <w:numPr>
          <w:ilvl w:val="0"/>
          <w:numId w:val="5"/>
        </w:numPr>
        <w:spacing w:after="200"/>
        <w:rPr>
          <w:color w:val="auto"/>
        </w:rPr>
      </w:pPr>
      <w:r>
        <w:rPr>
          <w:color w:val="auto"/>
        </w:rPr>
        <w:lastRenderedPageBreak/>
        <w:t>After “Confirm Reservation” clicked, announcement to admin-side is sent and waiting for approve of related role.</w:t>
      </w:r>
    </w:p>
    <w:p w14:paraId="78EFAE6D" w14:textId="2B456E19" w:rsidR="00FD20C1" w:rsidRPr="00A22920" w:rsidRDefault="00A22920" w:rsidP="00A22920">
      <w:pPr>
        <w:spacing w:after="200"/>
        <w:ind w:left="360"/>
        <w:rPr>
          <w:color w:val="auto"/>
        </w:rPr>
      </w:pPr>
      <w:r>
        <w:rPr>
          <w:noProof/>
        </w:rPr>
        <w:drawing>
          <wp:inline distT="0" distB="0" distL="0" distR="0" wp14:anchorId="5A35D659" wp14:editId="1C6498AE">
            <wp:extent cx="6309360" cy="2651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51F" w:rsidRPr="00A22920">
        <w:rPr>
          <w:color w:val="auto"/>
        </w:rPr>
        <w:t xml:space="preserve"> </w:t>
      </w:r>
    </w:p>
    <w:p w14:paraId="6DBB3D4F" w14:textId="7A2C7406" w:rsidR="00A14BA9" w:rsidRPr="00A14BA9" w:rsidRDefault="00A22920" w:rsidP="00FB40A9">
      <w:pPr>
        <w:pStyle w:val="ListParagraph"/>
        <w:numPr>
          <w:ilvl w:val="0"/>
          <w:numId w:val="5"/>
        </w:numPr>
        <w:spacing w:after="200"/>
        <w:rPr>
          <w:color w:val="auto"/>
        </w:rPr>
      </w:pPr>
      <w:r>
        <w:rPr>
          <w:color w:val="auto"/>
        </w:rPr>
        <w:t>After “Approve” clicked, email is sent to costumer</w:t>
      </w:r>
      <w:r w:rsidR="00A14BA9">
        <w:rPr>
          <w:color w:val="auto"/>
        </w:rPr>
        <w:t xml:space="preserve"> and process completed.</w:t>
      </w:r>
    </w:p>
    <w:p w14:paraId="5583317E" w14:textId="77777777" w:rsidR="00FB40A9" w:rsidRPr="00FB40A9" w:rsidRDefault="00FB40A9" w:rsidP="00FB40A9">
      <w:pPr>
        <w:spacing w:after="200"/>
        <w:rPr>
          <w:color w:val="auto"/>
        </w:rPr>
      </w:pPr>
    </w:p>
    <w:p w14:paraId="39865541" w14:textId="1F20C1B4" w:rsidR="00A22920" w:rsidRDefault="00A22920">
      <w:pPr>
        <w:spacing w:after="200"/>
        <w:rPr>
          <w:color w:val="auto"/>
        </w:rPr>
      </w:pPr>
    </w:p>
    <w:p w14:paraId="46B3C6B8" w14:textId="77777777" w:rsidR="00A22920" w:rsidRDefault="00A22920">
      <w:pPr>
        <w:spacing w:after="200"/>
        <w:rPr>
          <w:color w:val="auto"/>
        </w:rPr>
      </w:pPr>
      <w:r>
        <w:rPr>
          <w:color w:val="auto"/>
        </w:rPr>
        <w:br w:type="page"/>
      </w:r>
    </w:p>
    <w:p w14:paraId="6D6D2072" w14:textId="77777777" w:rsidR="00A14BA9" w:rsidRPr="00FB40A9" w:rsidRDefault="00A14BA9" w:rsidP="00A14BA9">
      <w:pPr>
        <w:pStyle w:val="Heading2"/>
      </w:pPr>
      <w:r w:rsidRPr="00FB40A9">
        <w:lastRenderedPageBreak/>
        <w:t>List of used technics and sources</w:t>
      </w:r>
    </w:p>
    <w:p w14:paraId="0E82958D" w14:textId="77777777" w:rsidR="00A14BA9" w:rsidRDefault="00A14BA9" w:rsidP="00A14BA9">
      <w:pPr>
        <w:rPr>
          <w:color w:val="auto"/>
        </w:rPr>
      </w:pPr>
    </w:p>
    <w:p w14:paraId="42AFF77F" w14:textId="77777777" w:rsidR="00A14BA9" w:rsidRPr="00FB40A9" w:rsidRDefault="00A14BA9" w:rsidP="00A14BA9">
      <w:pPr>
        <w:rPr>
          <w:color w:val="auto"/>
        </w:rPr>
      </w:pPr>
      <w:r w:rsidRPr="00FB40A9">
        <w:rPr>
          <w:color w:val="auto"/>
        </w:rPr>
        <w:t>FRONT END:</w:t>
      </w:r>
    </w:p>
    <w:p w14:paraId="40888ACB" w14:textId="4D2D153C" w:rsidR="00A14BA9" w:rsidRDefault="00A14BA9" w:rsidP="00A14BA9">
      <w:pPr>
        <w:rPr>
          <w:color w:val="auto"/>
        </w:rPr>
      </w:pPr>
      <w:r w:rsidRPr="00FB40A9">
        <w:rPr>
          <w:color w:val="auto"/>
        </w:rPr>
        <w:t xml:space="preserve">- </w:t>
      </w:r>
      <w:r w:rsidR="00A61F75">
        <w:rPr>
          <w:color w:val="auto"/>
        </w:rPr>
        <w:t xml:space="preserve"> </w:t>
      </w:r>
      <w:r w:rsidRPr="00FB40A9">
        <w:rPr>
          <w:color w:val="auto"/>
        </w:rPr>
        <w:t xml:space="preserve">CSS </w:t>
      </w:r>
    </w:p>
    <w:p w14:paraId="05F35722" w14:textId="559486A6" w:rsidR="003474C5" w:rsidRPr="00FB40A9" w:rsidRDefault="003474C5" w:rsidP="00A14BA9">
      <w:pPr>
        <w:rPr>
          <w:color w:val="auto"/>
        </w:rPr>
      </w:pPr>
      <w:r>
        <w:rPr>
          <w:color w:val="auto"/>
        </w:rPr>
        <w:t xml:space="preserve">- </w:t>
      </w:r>
      <w:r w:rsidR="00A61F75">
        <w:rPr>
          <w:color w:val="auto"/>
        </w:rPr>
        <w:t xml:space="preserve"> </w:t>
      </w:r>
      <w:r>
        <w:rPr>
          <w:color w:val="auto"/>
        </w:rPr>
        <w:t>Bootstrap</w:t>
      </w:r>
    </w:p>
    <w:p w14:paraId="54CDFB8F" w14:textId="6283F568" w:rsidR="00A14BA9" w:rsidRPr="00FB40A9" w:rsidRDefault="00A14BA9" w:rsidP="00A14BA9">
      <w:pPr>
        <w:rPr>
          <w:color w:val="auto"/>
        </w:rPr>
      </w:pPr>
      <w:r w:rsidRPr="00FB40A9">
        <w:rPr>
          <w:color w:val="auto"/>
        </w:rPr>
        <w:t xml:space="preserve">- </w:t>
      </w:r>
      <w:r w:rsidR="003474C5">
        <w:rPr>
          <w:color w:val="auto"/>
        </w:rPr>
        <w:t xml:space="preserve"> </w:t>
      </w:r>
      <w:r w:rsidRPr="00FB40A9">
        <w:rPr>
          <w:color w:val="auto"/>
        </w:rPr>
        <w:t>EM &amp; REM &amp; media queries</w:t>
      </w:r>
      <w:r w:rsidR="003474C5">
        <w:rPr>
          <w:color w:val="auto"/>
        </w:rPr>
        <w:t xml:space="preserve"> make</w:t>
      </w:r>
      <w:r w:rsidRPr="00FB40A9">
        <w:rPr>
          <w:color w:val="auto"/>
        </w:rPr>
        <w:t xml:space="preserve"> fully responsive</w:t>
      </w:r>
      <w:r w:rsidR="003474C5">
        <w:rPr>
          <w:color w:val="auto"/>
        </w:rPr>
        <w:t xml:space="preserve"> even for</w:t>
      </w:r>
      <w:r w:rsidRPr="00FB40A9">
        <w:rPr>
          <w:color w:val="auto"/>
        </w:rPr>
        <w:t xml:space="preserve"> 4k</w:t>
      </w:r>
    </w:p>
    <w:p w14:paraId="7DE0CAA2" w14:textId="7B6A84B3" w:rsidR="00A14BA9" w:rsidRPr="00FB40A9" w:rsidRDefault="00A14BA9" w:rsidP="00A14BA9">
      <w:pPr>
        <w:rPr>
          <w:color w:val="auto"/>
        </w:rPr>
      </w:pPr>
      <w:r w:rsidRPr="00FB40A9">
        <w:rPr>
          <w:color w:val="auto"/>
        </w:rPr>
        <w:t xml:space="preserve">- </w:t>
      </w:r>
      <w:r w:rsidR="00A61F75">
        <w:rPr>
          <w:color w:val="auto"/>
        </w:rPr>
        <w:t xml:space="preserve"> </w:t>
      </w:r>
      <w:r w:rsidRPr="00FB40A9">
        <w:rPr>
          <w:color w:val="auto"/>
        </w:rPr>
        <w:t>tinypng.com</w:t>
      </w:r>
      <w:r w:rsidR="003474C5">
        <w:rPr>
          <w:color w:val="auto"/>
        </w:rPr>
        <w:t xml:space="preserve"> for</w:t>
      </w:r>
      <w:r w:rsidRPr="00FB40A9">
        <w:rPr>
          <w:color w:val="auto"/>
        </w:rPr>
        <w:t xml:space="preserve"> minify</w:t>
      </w:r>
      <w:r w:rsidR="003474C5">
        <w:rPr>
          <w:color w:val="auto"/>
        </w:rPr>
        <w:t>ing all for</w:t>
      </w:r>
      <w:r w:rsidRPr="00FB40A9">
        <w:rPr>
          <w:color w:val="auto"/>
        </w:rPr>
        <w:t xml:space="preserve"> 200kb</w:t>
      </w:r>
    </w:p>
    <w:p w14:paraId="7F5FDFDE" w14:textId="4071B2C6" w:rsidR="00A14BA9" w:rsidRPr="00FB40A9" w:rsidRDefault="00A61F75" w:rsidP="00A14BA9">
      <w:pPr>
        <w:rPr>
          <w:color w:val="auto"/>
        </w:rPr>
      </w:pPr>
      <w:r>
        <w:rPr>
          <w:color w:val="auto"/>
        </w:rPr>
        <w:t xml:space="preserve">-  </w:t>
      </w:r>
      <w:r w:rsidR="00A14BA9" w:rsidRPr="00FB40A9">
        <w:rPr>
          <w:color w:val="auto"/>
        </w:rPr>
        <w:t xml:space="preserve">mask.js - </w:t>
      </w:r>
      <w:r w:rsidR="003474C5" w:rsidRPr="00FB40A9">
        <w:rPr>
          <w:color w:val="auto"/>
        </w:rPr>
        <w:t xml:space="preserve">phone </w:t>
      </w:r>
      <w:r w:rsidR="00A14BA9" w:rsidRPr="00FB40A9">
        <w:rPr>
          <w:color w:val="auto"/>
        </w:rPr>
        <w:t xml:space="preserve">form input </w:t>
      </w:r>
    </w:p>
    <w:p w14:paraId="1C1C344C" w14:textId="72668BDE" w:rsidR="00A14BA9" w:rsidRPr="00FB40A9" w:rsidRDefault="00A14BA9" w:rsidP="00A14BA9">
      <w:pPr>
        <w:rPr>
          <w:color w:val="auto"/>
        </w:rPr>
      </w:pPr>
      <w:proofErr w:type="spellStart"/>
      <w:r w:rsidRPr="00FB40A9">
        <w:rPr>
          <w:color w:val="auto"/>
        </w:rPr>
        <w:t>datepicker</w:t>
      </w:r>
      <w:proofErr w:type="spellEnd"/>
      <w:r w:rsidRPr="00FB40A9">
        <w:rPr>
          <w:color w:val="auto"/>
        </w:rPr>
        <w:t xml:space="preserve"> </w:t>
      </w:r>
      <w:r w:rsidR="003474C5">
        <w:rPr>
          <w:color w:val="auto"/>
        </w:rPr>
        <w:t>–</w:t>
      </w:r>
      <w:r w:rsidRPr="00FB40A9">
        <w:rPr>
          <w:color w:val="auto"/>
        </w:rPr>
        <w:t xml:space="preserve"> </w:t>
      </w:r>
      <w:r w:rsidR="003474C5">
        <w:rPr>
          <w:color w:val="auto"/>
        </w:rPr>
        <w:t xml:space="preserve">for dates </w:t>
      </w:r>
    </w:p>
    <w:p w14:paraId="010F09C6" w14:textId="0878ED56" w:rsidR="00A14BA9" w:rsidRDefault="00A14BA9" w:rsidP="00A14BA9">
      <w:pPr>
        <w:rPr>
          <w:color w:val="auto"/>
        </w:rPr>
      </w:pPr>
      <w:proofErr w:type="spellStart"/>
      <w:r w:rsidRPr="00FB40A9">
        <w:rPr>
          <w:color w:val="auto"/>
        </w:rPr>
        <w:t>timepicker</w:t>
      </w:r>
      <w:proofErr w:type="spellEnd"/>
      <w:r w:rsidRPr="00FB40A9">
        <w:rPr>
          <w:color w:val="auto"/>
        </w:rPr>
        <w:t xml:space="preserve"> </w:t>
      </w:r>
      <w:r w:rsidR="003474C5">
        <w:rPr>
          <w:color w:val="auto"/>
        </w:rPr>
        <w:t>–</w:t>
      </w:r>
      <w:r w:rsidRPr="00FB40A9">
        <w:rPr>
          <w:color w:val="auto"/>
        </w:rPr>
        <w:t xml:space="preserve"> </w:t>
      </w:r>
      <w:r w:rsidR="003474C5">
        <w:rPr>
          <w:color w:val="auto"/>
        </w:rPr>
        <w:t>for time</w:t>
      </w:r>
    </w:p>
    <w:p w14:paraId="03C4F370" w14:textId="77777777" w:rsidR="003474C5" w:rsidRDefault="003474C5">
      <w:pPr>
        <w:spacing w:after="200"/>
        <w:rPr>
          <w:color w:val="auto"/>
        </w:rPr>
      </w:pPr>
    </w:p>
    <w:p w14:paraId="13B3F964" w14:textId="044583AE" w:rsidR="00A22920" w:rsidRDefault="003474C5">
      <w:pPr>
        <w:spacing w:after="200"/>
        <w:rPr>
          <w:color w:val="auto"/>
        </w:rPr>
      </w:pPr>
      <w:r>
        <w:rPr>
          <w:color w:val="auto"/>
        </w:rPr>
        <w:t>BACK END:</w:t>
      </w:r>
    </w:p>
    <w:p w14:paraId="46E896F9" w14:textId="4484FB1C" w:rsidR="003474C5" w:rsidRDefault="003474C5" w:rsidP="003474C5">
      <w:pPr>
        <w:pStyle w:val="ListParagraph"/>
        <w:numPr>
          <w:ilvl w:val="0"/>
          <w:numId w:val="3"/>
        </w:numPr>
        <w:spacing w:after="200"/>
        <w:rPr>
          <w:color w:val="auto"/>
        </w:rPr>
      </w:pPr>
      <w:r>
        <w:rPr>
          <w:color w:val="auto"/>
        </w:rPr>
        <w:t>Laravel framework</w:t>
      </w:r>
    </w:p>
    <w:p w14:paraId="3CA22775" w14:textId="148BA744" w:rsidR="003474C5" w:rsidRDefault="003474C5" w:rsidP="003474C5">
      <w:pPr>
        <w:pStyle w:val="ListParagraph"/>
        <w:numPr>
          <w:ilvl w:val="0"/>
          <w:numId w:val="3"/>
        </w:numPr>
        <w:spacing w:after="200"/>
        <w:rPr>
          <w:color w:val="auto"/>
        </w:rPr>
      </w:pPr>
      <w:r>
        <w:rPr>
          <w:color w:val="auto"/>
        </w:rPr>
        <w:t xml:space="preserve">MySQL Database </w:t>
      </w:r>
    </w:p>
    <w:p w14:paraId="4C9C8C55" w14:textId="1CA8A843" w:rsidR="003474C5" w:rsidRDefault="003474C5" w:rsidP="003474C5">
      <w:pPr>
        <w:pStyle w:val="ListParagraph"/>
        <w:numPr>
          <w:ilvl w:val="0"/>
          <w:numId w:val="3"/>
        </w:numPr>
        <w:spacing w:after="200"/>
        <w:rPr>
          <w:color w:val="auto"/>
        </w:rPr>
      </w:pPr>
      <w:r>
        <w:rPr>
          <w:color w:val="auto"/>
        </w:rPr>
        <w:t>Mockaroo.com – dump data</w:t>
      </w:r>
    </w:p>
    <w:p w14:paraId="354FC3E8" w14:textId="665B094E" w:rsidR="003474C5" w:rsidRDefault="003474C5" w:rsidP="003474C5">
      <w:pPr>
        <w:pStyle w:val="ListParagraph"/>
        <w:numPr>
          <w:ilvl w:val="0"/>
          <w:numId w:val="3"/>
        </w:numPr>
        <w:spacing w:after="200"/>
        <w:rPr>
          <w:color w:val="auto"/>
        </w:rPr>
      </w:pPr>
      <w:r>
        <w:rPr>
          <w:color w:val="auto"/>
        </w:rPr>
        <w:t>Dbdiagram.io – ERR diagrams</w:t>
      </w:r>
    </w:p>
    <w:p w14:paraId="4D80D8B1" w14:textId="77777777" w:rsidR="003474C5" w:rsidRPr="003474C5" w:rsidRDefault="003474C5" w:rsidP="003474C5">
      <w:pPr>
        <w:spacing w:after="200"/>
        <w:ind w:left="360"/>
        <w:rPr>
          <w:color w:val="auto"/>
        </w:rPr>
      </w:pPr>
    </w:p>
    <w:p w14:paraId="701B92C5" w14:textId="77777777" w:rsidR="00A22920" w:rsidRDefault="00A22920">
      <w:pPr>
        <w:spacing w:after="200"/>
        <w:rPr>
          <w:color w:val="auto"/>
        </w:rPr>
      </w:pPr>
    </w:p>
    <w:p w14:paraId="51EAE428" w14:textId="32451BB3" w:rsidR="00E74DD8" w:rsidRDefault="006E6703" w:rsidP="006E6703">
      <w:pPr>
        <w:pStyle w:val="Heading2"/>
      </w:pPr>
      <w:r>
        <w:t>Contributions</w:t>
      </w:r>
    </w:p>
    <w:p w14:paraId="271AC7FA" w14:textId="49767C30" w:rsidR="006E6703" w:rsidRDefault="006E6703" w:rsidP="006E6703"/>
    <w:p w14:paraId="61872A62" w14:textId="4DCBFAC8" w:rsidR="006E6703" w:rsidRDefault="006E6703" w:rsidP="006E6703">
      <w:pPr>
        <w:rPr>
          <w:color w:val="auto"/>
        </w:rPr>
      </w:pPr>
      <w:r>
        <w:rPr>
          <w:color w:val="auto"/>
        </w:rPr>
        <w:t xml:space="preserve">We have shared tasks as written </w:t>
      </w:r>
      <w:r w:rsidR="00873AE3">
        <w:rPr>
          <w:color w:val="auto"/>
        </w:rPr>
        <w:t>below:</w:t>
      </w:r>
    </w:p>
    <w:p w14:paraId="2560BC1A" w14:textId="77777777" w:rsidR="006F64A1" w:rsidRDefault="006F64A1" w:rsidP="006E6703">
      <w:pPr>
        <w:rPr>
          <w:color w:val="auto"/>
        </w:rPr>
      </w:pPr>
    </w:p>
    <w:p w14:paraId="2AAB29FE" w14:textId="6222BD13" w:rsid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 w:rsidRPr="00873AE3">
        <w:rPr>
          <w:color w:val="auto"/>
        </w:rPr>
        <w:t>Nuriddinov Jamshidjon</w:t>
      </w:r>
      <w:r>
        <w:rPr>
          <w:color w:val="auto"/>
        </w:rPr>
        <w:t xml:space="preserve"> - </w:t>
      </w:r>
      <w:r w:rsidRPr="00873AE3">
        <w:rPr>
          <w:color w:val="auto"/>
        </w:rPr>
        <w:t>Database construction and</w:t>
      </w:r>
      <w:r w:rsidR="0058410A">
        <w:rPr>
          <w:color w:val="auto"/>
        </w:rPr>
        <w:t xml:space="preserve"> GIT</w:t>
      </w:r>
      <w:r w:rsidRPr="00873AE3">
        <w:rPr>
          <w:color w:val="auto"/>
        </w:rPr>
        <w:t xml:space="preserve"> Mastering</w:t>
      </w:r>
    </w:p>
    <w:p w14:paraId="0C01011F" w14:textId="77777777" w:rsid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 xml:space="preserve">Makhmudov Murod - </w:t>
      </w:r>
      <w:r w:rsidRPr="00873AE3">
        <w:rPr>
          <w:color w:val="auto"/>
        </w:rPr>
        <w:t>Admin-side Back-end</w:t>
      </w:r>
    </w:p>
    <w:p w14:paraId="64FF923D" w14:textId="78F9D4C6" w:rsidR="00873AE3" w:rsidRP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 w:rsidRPr="00873AE3">
        <w:rPr>
          <w:color w:val="auto"/>
        </w:rPr>
        <w:t xml:space="preserve">Sadullaev Sobirjon - Client-Side Back-end </w:t>
      </w:r>
    </w:p>
    <w:p w14:paraId="28EEAC31" w14:textId="091B6361" w:rsidR="00873AE3" w:rsidRP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Bayramov Sardor - Client-Side Front-end</w:t>
      </w:r>
    </w:p>
    <w:p w14:paraId="0E22F508" w14:textId="42D24622" w:rsid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Saliev Fayziddin – Content</w:t>
      </w:r>
    </w:p>
    <w:p w14:paraId="17D962E4" w14:textId="51441F82" w:rsidR="00873AE3" w:rsidRPr="00873AE3" w:rsidRDefault="00873AE3" w:rsidP="00873AE3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Tilavov Asilbek - Design</w:t>
      </w:r>
    </w:p>
    <w:sectPr w:rsidR="00873AE3" w:rsidRPr="00873AE3" w:rsidSect="004B7E44">
      <w:headerReference w:type="default" r:id="rId19"/>
      <w:footerReference w:type="default" r:id="rId20"/>
      <w:footerReference w:type="first" r:id="rId2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22559" w14:textId="77777777" w:rsidR="00E23A44" w:rsidRDefault="00E23A44" w:rsidP="004B7E44">
      <w:r>
        <w:separator/>
      </w:r>
    </w:p>
  </w:endnote>
  <w:endnote w:type="continuationSeparator" w:id="0">
    <w:p w14:paraId="4B535AA5" w14:textId="77777777" w:rsidR="00E23A44" w:rsidRDefault="00E23A4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371B3A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EFD389D" w14:textId="18E6CF3E" w:rsidR="00964F49" w:rsidRDefault="00E23A44" w:rsidP="00964F49">
          <w:pPr>
            <w:pStyle w:val="Footer"/>
          </w:pPr>
          <w:hyperlink r:id="rId1" w:history="1">
            <w:r w:rsidR="00964F49" w:rsidRPr="00DD1AA0">
              <w:rPr>
                <w:rStyle w:val="Hyperlink"/>
              </w:rPr>
              <w:t>www.tandir-res.uz</w:t>
            </w:r>
          </w:hyperlink>
          <w:r w:rsidR="00964F49"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B2068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43233" w14:textId="77777777" w:rsidR="00E23A44" w:rsidRDefault="00E23A44" w:rsidP="004B7E44">
      <w:r>
        <w:separator/>
      </w:r>
    </w:p>
  </w:footnote>
  <w:footnote w:type="continuationSeparator" w:id="0">
    <w:p w14:paraId="201592A7" w14:textId="77777777" w:rsidR="00E23A44" w:rsidRDefault="00E23A4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7CB609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9CA0FC1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6BF8BAD1" wp14:editId="4023DB8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1F800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BF8BAD1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7B1F800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37D78"/>
    <w:multiLevelType w:val="hybridMultilevel"/>
    <w:tmpl w:val="791246BE"/>
    <w:lvl w:ilvl="0" w:tplc="6A20EC4A"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65C28"/>
    <w:multiLevelType w:val="hybridMultilevel"/>
    <w:tmpl w:val="643E29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F61C35"/>
    <w:multiLevelType w:val="hybridMultilevel"/>
    <w:tmpl w:val="0AA49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4EE8"/>
    <w:multiLevelType w:val="hybridMultilevel"/>
    <w:tmpl w:val="F37EB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980655"/>
    <w:multiLevelType w:val="hybridMultilevel"/>
    <w:tmpl w:val="30B2A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C68CD"/>
    <w:multiLevelType w:val="hybridMultilevel"/>
    <w:tmpl w:val="DE7A8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xMDI3MLI0MjUyMbBQ0lEKTi0uzszPAykwrQUAJDiIgywAAAA="/>
  </w:docVars>
  <w:rsids>
    <w:rsidRoot w:val="00BA3E6E"/>
    <w:rsid w:val="0004251F"/>
    <w:rsid w:val="00090708"/>
    <w:rsid w:val="000B79FB"/>
    <w:rsid w:val="00104E31"/>
    <w:rsid w:val="00144B1A"/>
    <w:rsid w:val="00253E3F"/>
    <w:rsid w:val="00293B83"/>
    <w:rsid w:val="00327B9F"/>
    <w:rsid w:val="003474C5"/>
    <w:rsid w:val="00384C66"/>
    <w:rsid w:val="003C764B"/>
    <w:rsid w:val="004426F0"/>
    <w:rsid w:val="00472A1F"/>
    <w:rsid w:val="004A1F3C"/>
    <w:rsid w:val="004B7E44"/>
    <w:rsid w:val="004D5252"/>
    <w:rsid w:val="004F27C7"/>
    <w:rsid w:val="004F2B86"/>
    <w:rsid w:val="0058410A"/>
    <w:rsid w:val="005A0220"/>
    <w:rsid w:val="005A718F"/>
    <w:rsid w:val="005C65FC"/>
    <w:rsid w:val="005D099C"/>
    <w:rsid w:val="00660236"/>
    <w:rsid w:val="00674962"/>
    <w:rsid w:val="00696BB4"/>
    <w:rsid w:val="006A3CE7"/>
    <w:rsid w:val="006E2CBA"/>
    <w:rsid w:val="006E6703"/>
    <w:rsid w:val="006E7C1A"/>
    <w:rsid w:val="006F64A1"/>
    <w:rsid w:val="00724651"/>
    <w:rsid w:val="00725F4A"/>
    <w:rsid w:val="00744C0E"/>
    <w:rsid w:val="007516CF"/>
    <w:rsid w:val="00791D8B"/>
    <w:rsid w:val="007C4523"/>
    <w:rsid w:val="007C47C6"/>
    <w:rsid w:val="007C639E"/>
    <w:rsid w:val="007C6B77"/>
    <w:rsid w:val="007D09E0"/>
    <w:rsid w:val="00844A2A"/>
    <w:rsid w:val="0084717A"/>
    <w:rsid w:val="00873AE3"/>
    <w:rsid w:val="008A1DF4"/>
    <w:rsid w:val="008B33BC"/>
    <w:rsid w:val="008D7F26"/>
    <w:rsid w:val="008E538B"/>
    <w:rsid w:val="008F7363"/>
    <w:rsid w:val="009120E9"/>
    <w:rsid w:val="00931CF3"/>
    <w:rsid w:val="00945900"/>
    <w:rsid w:val="00964F49"/>
    <w:rsid w:val="0096731B"/>
    <w:rsid w:val="009C37ED"/>
    <w:rsid w:val="009C396C"/>
    <w:rsid w:val="009E7ACF"/>
    <w:rsid w:val="009E7B63"/>
    <w:rsid w:val="00A14BA9"/>
    <w:rsid w:val="00A22920"/>
    <w:rsid w:val="00A61F75"/>
    <w:rsid w:val="00B01B0E"/>
    <w:rsid w:val="00B46011"/>
    <w:rsid w:val="00B46AB6"/>
    <w:rsid w:val="00B572B4"/>
    <w:rsid w:val="00BA3E6E"/>
    <w:rsid w:val="00BA3FCD"/>
    <w:rsid w:val="00BA5EA6"/>
    <w:rsid w:val="00C22865"/>
    <w:rsid w:val="00C32829"/>
    <w:rsid w:val="00C84F60"/>
    <w:rsid w:val="00CB6326"/>
    <w:rsid w:val="00CC1CDF"/>
    <w:rsid w:val="00CC7602"/>
    <w:rsid w:val="00D50477"/>
    <w:rsid w:val="00D71557"/>
    <w:rsid w:val="00DB215E"/>
    <w:rsid w:val="00DB26A7"/>
    <w:rsid w:val="00DF6129"/>
    <w:rsid w:val="00E1582C"/>
    <w:rsid w:val="00E20376"/>
    <w:rsid w:val="00E23A44"/>
    <w:rsid w:val="00E74DD8"/>
    <w:rsid w:val="00E76CAD"/>
    <w:rsid w:val="00E94B5F"/>
    <w:rsid w:val="00EC71BC"/>
    <w:rsid w:val="00ED61ED"/>
    <w:rsid w:val="00F03BD4"/>
    <w:rsid w:val="00F11141"/>
    <w:rsid w:val="00F45F50"/>
    <w:rsid w:val="00F60BF2"/>
    <w:rsid w:val="00F95FD5"/>
    <w:rsid w:val="00FA0A7B"/>
    <w:rsid w:val="00FB40A9"/>
    <w:rsid w:val="00FB760B"/>
    <w:rsid w:val="00FD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6EBE3F"/>
  <w15:chartTrackingRefBased/>
  <w15:docId w15:val="{CD429269-E419-4B30-9757-35AC3AB6C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4651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65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7C6B77"/>
    <w:pPr>
      <w:spacing w:after="0" w:line="240" w:lineRule="auto"/>
    </w:pPr>
    <w:rPr>
      <w:color w:val="161718" w:themeColor="text1"/>
    </w:rPr>
    <w:tblPr>
      <w:tblStyleRowBandSize w:val="1"/>
      <w:tblStyleColBandSize w:val="1"/>
      <w:tblBorders>
        <w:top w:val="single" w:sz="4" w:space="0" w:color="6E7378" w:themeColor="text1" w:themeTint="99"/>
        <w:left w:val="single" w:sz="4" w:space="0" w:color="6E7378" w:themeColor="text1" w:themeTint="99"/>
        <w:bottom w:val="single" w:sz="4" w:space="0" w:color="6E7378" w:themeColor="text1" w:themeTint="99"/>
        <w:right w:val="single" w:sz="4" w:space="0" w:color="6E7378" w:themeColor="text1" w:themeTint="99"/>
        <w:insideH w:val="single" w:sz="4" w:space="0" w:color="6E7378" w:themeColor="text1" w:themeTint="99"/>
        <w:insideV w:val="single" w:sz="4" w:space="0" w:color="6E7378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E7378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E7378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964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ndir-res.uz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iuthub/ip-group-project-techieland" TargetMode="External"/><Relationship Id="rId12" Type="http://schemas.openxmlformats.org/officeDocument/2006/relationships/hyperlink" Target="http://www.tandir-res.uz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tandir-res.uz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iuthub/ip-group-project-techieland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andir-res.u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dor%20Bayramov\Desktop\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1460</TotalTime>
  <Pages>8</Pages>
  <Words>399</Words>
  <Characters>2276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Sardor Bayramov</dc:creator>
  <cp:keywords/>
  <dc:description/>
  <cp:lastModifiedBy>Jamshid Nuriddinov</cp:lastModifiedBy>
  <cp:revision>87</cp:revision>
  <cp:lastPrinted>2019-12-28T23:54:00Z</cp:lastPrinted>
  <dcterms:created xsi:type="dcterms:W3CDTF">2019-12-28T19:48:00Z</dcterms:created>
  <dcterms:modified xsi:type="dcterms:W3CDTF">2020-05-11T17:18:00Z</dcterms:modified>
</cp:coreProperties>
</file>